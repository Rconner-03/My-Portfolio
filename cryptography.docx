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87019" w14:textId="77777777" w:rsidR="002C79E6" w:rsidRDefault="002C79E6" w:rsidP="002C79E6"/>
    <w:p w14:paraId="386162EC" w14:textId="77777777" w:rsidR="002C79E6" w:rsidRDefault="002C79E6" w:rsidP="002C79E6"/>
    <w:p w14:paraId="0B1CCA89" w14:textId="77777777" w:rsidR="002C79E6" w:rsidRDefault="002C79E6" w:rsidP="002C79E6"/>
    <w:p w14:paraId="6A92923B" w14:textId="77777777" w:rsidR="002C79E6" w:rsidRDefault="002C79E6" w:rsidP="002C79E6"/>
    <w:p w14:paraId="1400BE93" w14:textId="77777777" w:rsidR="002C79E6" w:rsidRDefault="002C79E6" w:rsidP="002C79E6"/>
    <w:p w14:paraId="7B9BB868" w14:textId="73698597" w:rsidR="6A36C4BF" w:rsidRPr="00B863FB" w:rsidRDefault="00C44786" w:rsidP="00B863FB">
      <w:pPr>
        <w:pStyle w:val="Title"/>
      </w:pPr>
      <w:r>
        <w:t>Encryption, Decryption, and Cracking</w:t>
      </w:r>
    </w:p>
    <w:p w14:paraId="1FFE7807" w14:textId="656FDFB9" w:rsidR="201D26C8" w:rsidRDefault="201D26C8" w:rsidP="002C79E6">
      <w:pPr>
        <w:pStyle w:val="Subtitle"/>
      </w:pPr>
    </w:p>
    <w:p w14:paraId="004F5CF8" w14:textId="62BD7B30" w:rsidR="00A417C1" w:rsidRDefault="00C44786" w:rsidP="002C79E6">
      <w:pPr>
        <w:pStyle w:val="Subtitle"/>
      </w:pPr>
      <w:r>
        <w:t>Rebekah C Conner</w:t>
      </w:r>
    </w:p>
    <w:p w14:paraId="7FAE40F3" w14:textId="619A0380" w:rsidR="002C79E6" w:rsidRDefault="00C44786" w:rsidP="002C79E6">
      <w:pPr>
        <w:pStyle w:val="Subtitle"/>
      </w:pPr>
      <w:r>
        <w:t>Trevecca Nazarene University</w:t>
      </w:r>
    </w:p>
    <w:p w14:paraId="5AFEA695" w14:textId="58F99BA5" w:rsidR="002C79E6" w:rsidRDefault="002C79E6" w:rsidP="002C79E6">
      <w:pPr>
        <w:pStyle w:val="Subtitle"/>
      </w:pPr>
      <w:r>
        <w:t xml:space="preserve"> </w:t>
      </w:r>
      <w:r w:rsidR="00C44786">
        <w:t>ITI-2380-01: Foundations of Cybersecurity/Forensics</w:t>
      </w:r>
    </w:p>
    <w:p w14:paraId="7649978A" w14:textId="5E393791" w:rsidR="002C79E6" w:rsidRDefault="00C44786" w:rsidP="002C79E6">
      <w:pPr>
        <w:pStyle w:val="Subtitle"/>
      </w:pPr>
      <w:r>
        <w:t>Dr. Tychon Tabernik</w:t>
      </w:r>
    </w:p>
    <w:p w14:paraId="00477B2E" w14:textId="28C2307E" w:rsidR="201D26C8" w:rsidRDefault="00C44786" w:rsidP="002C79E6">
      <w:pPr>
        <w:pStyle w:val="Subtitle"/>
      </w:pPr>
      <w:r>
        <w:t>February 29, 2024</w:t>
      </w:r>
    </w:p>
    <w:p w14:paraId="514D3281" w14:textId="77777777" w:rsidR="201D26C8" w:rsidRDefault="201D26C8" w:rsidP="014CA2B6">
      <w:pPr>
        <w:pStyle w:val="Title2"/>
        <w:rPr>
          <w:rFonts w:ascii="Calibri" w:eastAsia="Calibri" w:hAnsi="Calibri" w:cs="Calibri"/>
          <w:szCs w:val="22"/>
        </w:rPr>
      </w:pPr>
    </w:p>
    <w:p w14:paraId="199771CF" w14:textId="77777777" w:rsidR="201D26C8" w:rsidRDefault="201D26C8" w:rsidP="014CA2B6">
      <w:pPr>
        <w:pStyle w:val="Title2"/>
        <w:rPr>
          <w:rFonts w:ascii="Calibri" w:eastAsia="Calibri" w:hAnsi="Calibri" w:cs="Calibri"/>
          <w:szCs w:val="22"/>
        </w:rPr>
      </w:pPr>
    </w:p>
    <w:p w14:paraId="61F5C61F" w14:textId="77777777" w:rsidR="201D26C8" w:rsidRDefault="201D26C8" w:rsidP="014CA2B6">
      <w:pPr>
        <w:pStyle w:val="Title2"/>
        <w:rPr>
          <w:rFonts w:ascii="Calibri" w:eastAsia="Calibri" w:hAnsi="Calibri" w:cs="Calibri"/>
          <w:szCs w:val="22"/>
        </w:rPr>
      </w:pPr>
    </w:p>
    <w:p w14:paraId="2CBE8EBF" w14:textId="77777777" w:rsidR="201D26C8" w:rsidRDefault="201D26C8" w:rsidP="014CA2B6">
      <w:pPr>
        <w:pStyle w:val="Title2"/>
        <w:rPr>
          <w:rFonts w:ascii="Calibri" w:eastAsia="Calibri" w:hAnsi="Calibri" w:cs="Calibri"/>
          <w:szCs w:val="22"/>
        </w:rPr>
      </w:pPr>
    </w:p>
    <w:p w14:paraId="2576F60D" w14:textId="77777777" w:rsidR="201D26C8" w:rsidRDefault="201D26C8" w:rsidP="014CA2B6">
      <w:pPr>
        <w:pStyle w:val="Title2"/>
        <w:rPr>
          <w:rFonts w:ascii="Calibri" w:eastAsia="Calibri" w:hAnsi="Calibri" w:cs="Calibri"/>
          <w:szCs w:val="22"/>
        </w:rPr>
      </w:pPr>
    </w:p>
    <w:p w14:paraId="5FCA2132" w14:textId="77777777" w:rsidR="201D26C8" w:rsidRDefault="201D26C8" w:rsidP="014CA2B6">
      <w:pPr>
        <w:pStyle w:val="Title2"/>
        <w:rPr>
          <w:rFonts w:ascii="Calibri" w:eastAsia="Calibri" w:hAnsi="Calibri" w:cs="Calibri"/>
          <w:szCs w:val="22"/>
        </w:rPr>
      </w:pPr>
    </w:p>
    <w:p w14:paraId="68685826" w14:textId="77777777" w:rsidR="201D26C8" w:rsidRDefault="201D26C8" w:rsidP="014CA2B6">
      <w:pPr>
        <w:pStyle w:val="Title2"/>
        <w:rPr>
          <w:rFonts w:ascii="Calibri" w:eastAsia="Calibri" w:hAnsi="Calibri" w:cs="Calibri"/>
          <w:szCs w:val="22"/>
        </w:rPr>
      </w:pPr>
    </w:p>
    <w:p w14:paraId="060A939B" w14:textId="77777777" w:rsidR="000D4642" w:rsidRDefault="000D4642">
      <w:pPr>
        <w:rPr>
          <w:rFonts w:ascii="Calibri" w:eastAsia="Calibri" w:hAnsi="Calibri" w:cs="Calibri"/>
          <w:szCs w:val="22"/>
        </w:rPr>
      </w:pPr>
      <w:r>
        <w:rPr>
          <w:rFonts w:ascii="Calibri" w:eastAsia="Calibri" w:hAnsi="Calibri" w:cs="Calibri"/>
          <w:szCs w:val="22"/>
        </w:rPr>
        <w:br w:type="page"/>
      </w:r>
    </w:p>
    <w:p w14:paraId="5ECD6711" w14:textId="23AE8509" w:rsidR="00A417C1" w:rsidRPr="00B863FB" w:rsidRDefault="00C44786" w:rsidP="00B863FB">
      <w:pPr>
        <w:pStyle w:val="SectionTitle"/>
      </w:pPr>
      <w:r>
        <w:lastRenderedPageBreak/>
        <w:t>Encryption, Decryption, and Cracking</w:t>
      </w:r>
    </w:p>
    <w:p w14:paraId="26B87104" w14:textId="684A4CDD" w:rsidR="00A417C1" w:rsidRPr="00FA7742" w:rsidRDefault="00C44786" w:rsidP="0020383E">
      <w:r>
        <w:t>In this paper, I will start by defining Encryption, Decryption, and Cracking separately. I will explain what they are, the importance, how it is intended to be used, who it is used by</w:t>
      </w:r>
      <w:r w:rsidR="00857D7C">
        <w:t xml:space="preserve">. </w:t>
      </w:r>
      <w:r w:rsidR="00FA7742">
        <w:t xml:space="preserve">Lastly, I will end with other areas that can sometimes cross into these areas like cryptanalysis and cryptography. I chose this topic as it seemed the most interesting and informative. I would one day like to work for the Tennessee Bureau of Investigation or the Georgia bureau of Investigation in the cybercrime or Digital forensic units; By researching these topics I can gain more information in my field and </w:t>
      </w:r>
      <w:r w:rsidR="00CE15A2">
        <w:t xml:space="preserve">am able to get a </w:t>
      </w:r>
      <w:r w:rsidR="00FA7742">
        <w:t>better understanding of my specialization.</w:t>
      </w:r>
    </w:p>
    <w:p w14:paraId="4A00ABD5" w14:textId="6C8BB425" w:rsidR="00A417C1" w:rsidRDefault="0020383E" w:rsidP="0020383E">
      <w:pPr>
        <w:pStyle w:val="Heading1"/>
      </w:pPr>
      <w:r>
        <w:t>Encryption</w:t>
      </w:r>
    </w:p>
    <w:p w14:paraId="5AE0362C" w14:textId="097598C3" w:rsidR="0020383E" w:rsidRPr="0020383E" w:rsidRDefault="0020383E" w:rsidP="0020383E">
      <w:r>
        <w:rPr>
          <w:i/>
          <w:iCs/>
        </w:rPr>
        <w:t xml:space="preserve">Encryption </w:t>
      </w:r>
      <w:r>
        <w:t xml:space="preserve">is the </w:t>
      </w:r>
      <w:r w:rsidR="00291B81">
        <w:t xml:space="preserve">process of making a message or information unreadable by </w:t>
      </w:r>
      <w:r w:rsidR="0092476A">
        <w:t xml:space="preserve">using a specific key that other attackers or </w:t>
      </w:r>
      <w:r w:rsidR="00291155">
        <w:t>adversaries do not have access to.</w:t>
      </w:r>
      <w:r w:rsidR="0043646E">
        <w:t xml:space="preserve"> This is extremely important in things that </w:t>
      </w:r>
      <w:r w:rsidR="007A4D03">
        <w:t>are of</w:t>
      </w:r>
      <w:r w:rsidR="0043646E">
        <w:t xml:space="preserve"> high </w:t>
      </w:r>
      <w:r w:rsidR="00CE15A2">
        <w:t>value,</w:t>
      </w:r>
      <w:r w:rsidR="0043646E">
        <w:t xml:space="preserve"> for example Military, Government, or private documents and information that need </w:t>
      </w:r>
      <w:r w:rsidR="007F0B3E">
        <w:t xml:space="preserve">to </w:t>
      </w:r>
      <w:r w:rsidR="007A4D03">
        <w:t>be protected</w:t>
      </w:r>
      <w:r w:rsidR="007F0B3E">
        <w:t>.</w:t>
      </w:r>
      <w:r w:rsidR="00291155">
        <w:t xml:space="preserve"> </w:t>
      </w:r>
      <w:r w:rsidR="00266FF7">
        <w:t>The</w:t>
      </w:r>
      <w:r w:rsidR="00360C0C">
        <w:t xml:space="preserve"> simplest form of encryption is a private key or </w:t>
      </w:r>
      <w:r w:rsidR="00987DC6">
        <w:t xml:space="preserve">what is known as symmetric encryption. </w:t>
      </w:r>
      <w:r w:rsidR="00974B33">
        <w:t>To do this encryption</w:t>
      </w:r>
      <w:r w:rsidR="0043646E">
        <w:t xml:space="preserve"> as intended</w:t>
      </w:r>
      <w:r w:rsidR="00974B33">
        <w:t xml:space="preserve">, </w:t>
      </w:r>
      <w:r w:rsidR="00266FF7">
        <w:t>you</w:t>
      </w:r>
      <w:r w:rsidR="00974B33">
        <w:t xml:space="preserve"> </w:t>
      </w:r>
      <w:r w:rsidR="00C47706">
        <w:t>must</w:t>
      </w:r>
      <w:r w:rsidR="00974B33">
        <w:t xml:space="preserve"> first run it through an </w:t>
      </w:r>
      <w:r w:rsidR="00266FF7">
        <w:t>algorithm</w:t>
      </w:r>
      <w:r w:rsidR="00974B33">
        <w:t xml:space="preserve"> then </w:t>
      </w:r>
      <w:r w:rsidR="00266FF7">
        <w:t>a key to obtain the ciphertext needed to encrypt the data or information.</w:t>
      </w:r>
      <w:r w:rsidR="00C71FF2">
        <w:t xml:space="preserve"> Other types of </w:t>
      </w:r>
      <w:r w:rsidR="00E17468">
        <w:t>encryptions</w:t>
      </w:r>
      <w:r w:rsidR="00C71FF2">
        <w:t xml:space="preserve"> incl</w:t>
      </w:r>
      <w:r w:rsidR="006F7DE1">
        <w:t xml:space="preserve">ude but are not limited to public key </w:t>
      </w:r>
      <w:r w:rsidR="00E17468">
        <w:t>encryption,</w:t>
      </w:r>
      <w:r w:rsidR="006F7DE1">
        <w:t xml:space="preserve"> which is </w:t>
      </w:r>
      <w:r w:rsidR="0076266F">
        <w:t>essentially</w:t>
      </w:r>
      <w:r w:rsidR="006F7DE1">
        <w:t xml:space="preserve"> asymmetric encryption, key </w:t>
      </w:r>
      <w:r w:rsidR="0076266F">
        <w:t xml:space="preserve">distributions, </w:t>
      </w:r>
      <w:r w:rsidR="00425FFE">
        <w:t xml:space="preserve">digital signatures, </w:t>
      </w:r>
      <w:r w:rsidR="00E17468">
        <w:t xml:space="preserve">cryptographic hash functions, etc.... </w:t>
      </w:r>
      <w:r w:rsidR="007F0B3E">
        <w:t>“</w:t>
      </w:r>
      <w:r w:rsidR="006132F0">
        <w:t xml:space="preserve">The most common is the AES algorithm which stands for the </w:t>
      </w:r>
      <w:r w:rsidR="00E07373">
        <w:t xml:space="preserve">advanced encryption standard. It was chosen by the NIST in 2001. NIST stands for the National </w:t>
      </w:r>
      <w:r w:rsidR="00C47706">
        <w:t>Institute of Standards and Technology.</w:t>
      </w:r>
      <w:r w:rsidR="007F0B3E">
        <w:t>” (</w:t>
      </w:r>
      <w:r w:rsidR="00E21010">
        <w:t>NASEM</w:t>
      </w:r>
      <w:r w:rsidR="007A4D03">
        <w:t>, 2022, pg. 16)</w:t>
      </w:r>
      <w:r w:rsidR="00784D16">
        <w:t xml:space="preserve"> </w:t>
      </w:r>
      <w:r w:rsidR="00EA0C81">
        <w:t>Encryption</w:t>
      </w:r>
      <w:r w:rsidR="002841A7">
        <w:t xml:space="preserve"> is used in the U.S Intelligence Agencies, Military, Intergovernmental cases,</w:t>
      </w:r>
      <w:r w:rsidR="00EA0C81">
        <w:t xml:space="preserve"> along with many other different organizations and countries.</w:t>
      </w:r>
    </w:p>
    <w:p w14:paraId="0413A348" w14:textId="554C2F85" w:rsidR="0020383E" w:rsidRDefault="0020383E" w:rsidP="0020383E">
      <w:pPr>
        <w:pStyle w:val="Heading1"/>
      </w:pPr>
      <w:r>
        <w:t>Decryption</w:t>
      </w:r>
    </w:p>
    <w:p w14:paraId="67F6A28F" w14:textId="636ADF60" w:rsidR="00291155" w:rsidRPr="00614F6F" w:rsidRDefault="006810DD" w:rsidP="00291155">
      <w:r>
        <w:rPr>
          <w:i/>
          <w:iCs/>
        </w:rPr>
        <w:t xml:space="preserve">Decryption </w:t>
      </w:r>
      <w:r w:rsidR="00614F6F">
        <w:t xml:space="preserve">is the </w:t>
      </w:r>
      <w:r w:rsidR="00087435">
        <w:t xml:space="preserve">inverse process of encryption. You essentially </w:t>
      </w:r>
      <w:r w:rsidR="008B519D">
        <w:t>crack the code and make the information readable again.</w:t>
      </w:r>
      <w:r w:rsidR="00EA0C81">
        <w:t xml:space="preserve"> </w:t>
      </w:r>
      <w:r w:rsidR="00A62F1F">
        <w:t xml:space="preserve">To decrypt a worded message, assuming it is the English alphabet, you </w:t>
      </w:r>
      <w:r w:rsidR="00A62F1F">
        <w:lastRenderedPageBreak/>
        <w:t xml:space="preserve">would shift the letter down by 3. The shifting of letters refers to the encryption </w:t>
      </w:r>
      <w:r w:rsidR="00711E0D">
        <w:t xml:space="preserve">and decryption technique called </w:t>
      </w:r>
      <w:r w:rsidR="0003276C">
        <w:t>Caesar’s</w:t>
      </w:r>
      <w:r w:rsidR="00711E0D">
        <w:t xml:space="preserve"> cipher. </w:t>
      </w:r>
      <w:r w:rsidR="0003276C">
        <w:t>“</w:t>
      </w:r>
      <w:r w:rsidR="00711E0D">
        <w:t xml:space="preserve">It was created by Julius Caesar 2,000 years ago </w:t>
      </w:r>
      <w:r w:rsidR="0003276C">
        <w:t>to communicate with hi</w:t>
      </w:r>
      <w:r w:rsidR="0043006A">
        <w:t>s</w:t>
      </w:r>
      <w:r w:rsidR="0003276C">
        <w:t xml:space="preserve"> allies.” (</w:t>
      </w:r>
      <w:r w:rsidR="0043006A">
        <w:t xml:space="preserve">KHAN Academy) </w:t>
      </w:r>
      <w:r w:rsidR="00EB165F">
        <w:t xml:space="preserve">Knowing how to properly decrypt something is extremely important as making a mistake can </w:t>
      </w:r>
      <w:r w:rsidR="00B76414">
        <w:t xml:space="preserve">cause chaos. For example, </w:t>
      </w:r>
      <w:r w:rsidR="00162D08">
        <w:t>imagine</w:t>
      </w:r>
      <w:r w:rsidR="00B76414">
        <w:t xml:space="preserve"> there is a </w:t>
      </w:r>
      <w:r w:rsidR="00162D08">
        <w:t>high-stake</w:t>
      </w:r>
      <w:r w:rsidR="00B76414">
        <w:t xml:space="preserve"> mission to save hostages</w:t>
      </w:r>
      <w:r w:rsidR="00162D08">
        <w:t xml:space="preserve">, If the information about their location is decoded wrong, it could be life or death for the hostages depending on the situation. So, knowing how to properly do it, and when it is needed is extremely important. </w:t>
      </w:r>
      <w:r w:rsidR="00245D8F">
        <w:t xml:space="preserve">It goes hand in hand with cracking and encryption so </w:t>
      </w:r>
      <w:r w:rsidR="0065332C">
        <w:t>it</w:t>
      </w:r>
      <w:r w:rsidR="00FC29C7">
        <w:t xml:space="preserve"> will be used by much of the same people or organizations that I have previously </w:t>
      </w:r>
      <w:r w:rsidR="00114276">
        <w:t xml:space="preserve">mentioned in </w:t>
      </w:r>
      <w:r w:rsidR="00055A54">
        <w:t>the cracking</w:t>
      </w:r>
      <w:r w:rsidR="00FC29C7">
        <w:t xml:space="preserve"> and encryption techniques</w:t>
      </w:r>
      <w:r w:rsidR="00114276">
        <w:t>.</w:t>
      </w:r>
    </w:p>
    <w:p w14:paraId="1B15ABE1" w14:textId="63B89002" w:rsidR="0020383E" w:rsidRDefault="0020383E" w:rsidP="0020383E">
      <w:pPr>
        <w:pStyle w:val="Heading1"/>
      </w:pPr>
      <w:r>
        <w:t xml:space="preserve">Cracking </w:t>
      </w:r>
    </w:p>
    <w:p w14:paraId="2962B0FA" w14:textId="15DA2CDA" w:rsidR="000E2EF0" w:rsidRPr="000E2EF0" w:rsidRDefault="000E2EF0" w:rsidP="000E2EF0">
      <w:r>
        <w:rPr>
          <w:i/>
          <w:iCs/>
        </w:rPr>
        <w:t xml:space="preserve">Cracking </w:t>
      </w:r>
      <w:r>
        <w:t xml:space="preserve">is a way to </w:t>
      </w:r>
      <w:r w:rsidR="00B856C4">
        <w:t xml:space="preserve">get information or data by entering </w:t>
      </w:r>
      <w:r w:rsidR="000B32B7">
        <w:t>a “safe” without a combination or key. So much like Decryption except you can do it without the need for ciphertext and keys.</w:t>
      </w:r>
      <w:r w:rsidR="001E7257">
        <w:t xml:space="preserve"> </w:t>
      </w:r>
      <w:r w:rsidR="0059588C">
        <w:t xml:space="preserve">The Importance of Hacking is that you can get information without having a key, code, password, etc. This is important in things like </w:t>
      </w:r>
      <w:r w:rsidR="003364B5">
        <w:t xml:space="preserve">Military missions, </w:t>
      </w:r>
      <w:r w:rsidR="005372C7">
        <w:t>Intelligence recon and even things like disarming bombs or other destructive things. Since the world is becoming more digital, the importance for protecting a</w:t>
      </w:r>
      <w:r w:rsidR="000851D4">
        <w:t>nd being unprotected is especially high</w:t>
      </w:r>
      <w:r w:rsidR="00A42BEC">
        <w:t xml:space="preserve"> based on the situation.</w:t>
      </w:r>
      <w:r w:rsidR="0059588C">
        <w:t xml:space="preserve"> </w:t>
      </w:r>
      <w:r w:rsidR="001E7257">
        <w:t>Originally in the 20</w:t>
      </w:r>
      <w:r w:rsidR="001E7257" w:rsidRPr="001E7257">
        <w:rPr>
          <w:vertAlign w:val="superscript"/>
        </w:rPr>
        <w:t>th</w:t>
      </w:r>
      <w:r w:rsidR="001E7257">
        <w:t xml:space="preserve"> century it was meant to be a </w:t>
      </w:r>
      <w:r w:rsidR="006254CD">
        <w:t>description</w:t>
      </w:r>
      <w:r w:rsidR="00E01CA1">
        <w:t xml:space="preserve"> of a way to deal with technical problems without having a backlash or </w:t>
      </w:r>
      <w:r w:rsidR="006254CD">
        <w:t>negative implications.</w:t>
      </w:r>
      <w:r w:rsidR="00285D52">
        <w:t xml:space="preserve"> </w:t>
      </w:r>
      <w:r w:rsidR="009D49FD">
        <w:t>“</w:t>
      </w:r>
      <w:r w:rsidR="00285D52">
        <w:t>There are different types of hackers that are coded by using the colors white, black, or grey hats.</w:t>
      </w:r>
      <w:r w:rsidR="009D49FD">
        <w:t>” (ECPI</w:t>
      </w:r>
      <w:r w:rsidR="001F3D4C">
        <w:t xml:space="preserve">, </w:t>
      </w:r>
      <w:r w:rsidR="00740C5F">
        <w:t>2024</w:t>
      </w:r>
      <w:r w:rsidR="008F1E44">
        <w:t>) White</w:t>
      </w:r>
      <w:r w:rsidR="00F10EAC">
        <w:t xml:space="preserve"> hats are </w:t>
      </w:r>
      <w:r w:rsidR="00C11479">
        <w:t>good</w:t>
      </w:r>
      <w:r w:rsidR="00F10EAC">
        <w:t xml:space="preserve"> and ethical hackers. </w:t>
      </w:r>
      <w:r w:rsidR="00E14B41">
        <w:t>Black hats are the typical Bad people.</w:t>
      </w:r>
      <w:r w:rsidR="009F4684">
        <w:t xml:space="preserve"> These types of hackers are </w:t>
      </w:r>
      <w:r w:rsidR="007B538A">
        <w:t>popular</w:t>
      </w:r>
      <w:r w:rsidR="009F4684">
        <w:t xml:space="preserve"> on things like the Dark web as they can access many different things and sell for high prices. </w:t>
      </w:r>
      <w:r w:rsidR="00133637">
        <w:t xml:space="preserve">Grey hats are the middle people. They can use their skills for good intentions but the way they use them could potentially portray them as bad people making it hard to </w:t>
      </w:r>
      <w:r w:rsidR="007B538A">
        <w:t xml:space="preserve">prove their innocence if they are caught and prosecuted. </w:t>
      </w:r>
      <w:r w:rsidR="00285D52">
        <w:t>Hacker</w:t>
      </w:r>
      <w:r w:rsidR="000940AE">
        <w:t xml:space="preserve">s </w:t>
      </w:r>
      <w:r w:rsidR="00285D52">
        <w:t xml:space="preserve">are another word for Crackers as they are </w:t>
      </w:r>
      <w:r w:rsidR="007B538A">
        <w:t>similar</w:t>
      </w:r>
      <w:r w:rsidR="00285D52">
        <w:t xml:space="preserve"> so in my </w:t>
      </w:r>
      <w:r w:rsidR="00A041AB">
        <w:t>research,</w:t>
      </w:r>
      <w:r w:rsidR="00285D52">
        <w:t xml:space="preserve"> I have found them to be interchangeable based on the situation.</w:t>
      </w:r>
      <w:r w:rsidR="00FC3D94">
        <w:t xml:space="preserve"> Much like Encryption and Decryption, </w:t>
      </w:r>
      <w:r w:rsidR="00A041AB">
        <w:t>they</w:t>
      </w:r>
      <w:r w:rsidR="00FC3D94">
        <w:t xml:space="preserve"> are used by multiple Intelligence agencies both public and private, Militaries, </w:t>
      </w:r>
      <w:r w:rsidR="00FC3D94">
        <w:lastRenderedPageBreak/>
        <w:t>Governments, Different countries, and even by groups like Anonym</w:t>
      </w:r>
      <w:r w:rsidR="00A041AB">
        <w:t xml:space="preserve">ous. </w:t>
      </w:r>
      <w:r w:rsidR="00B51A77">
        <w:t xml:space="preserve">Using </w:t>
      </w:r>
      <w:r w:rsidR="000C242D">
        <w:t>Caesars</w:t>
      </w:r>
      <w:r w:rsidR="00B51A77">
        <w:t xml:space="preserve"> cipher, </w:t>
      </w:r>
      <w:r w:rsidR="000C242D">
        <w:t>there is three main techniques that can be used to crack the code.</w:t>
      </w:r>
      <w:r w:rsidR="009C6B26">
        <w:t xml:space="preserve"> The first is frequency analysis. This </w:t>
      </w:r>
      <w:r w:rsidR="00B30961">
        <w:t xml:space="preserve">is the process of identifying the most used letters and using it to crack the code. </w:t>
      </w:r>
      <w:r w:rsidR="00B5226C">
        <w:t xml:space="preserve"> For example, in the English language, the letter E is the most popular letter to be used. The second technique to be used is the </w:t>
      </w:r>
      <w:r w:rsidR="00CD59A3">
        <w:t xml:space="preserve">knowing plaintext. </w:t>
      </w:r>
      <w:r w:rsidR="00BF1A9E">
        <w:t xml:space="preserve">This is usually a reoccurring message. An example of this is the Germans in World War </w:t>
      </w:r>
      <w:r w:rsidR="00F31E49">
        <w:t xml:space="preserve">II would always start their encrypted messages with weather </w:t>
      </w:r>
      <w:r w:rsidR="00E97543">
        <w:t>forecasts,</w:t>
      </w:r>
      <w:r w:rsidR="00F31E49">
        <w:t xml:space="preserve"> so it made it easy for British intelligence agents to crack their codes. The third technique is the use of </w:t>
      </w:r>
      <w:r w:rsidR="00B16BD3">
        <w:t xml:space="preserve">what some people call “Brute Force”. This is the process of </w:t>
      </w:r>
      <w:r w:rsidR="00E97543">
        <w:t>shifting the alphabet and trying to crack the first word or two. Once the first couple of words are cracked, it is easy to use context clues to figure out the rest of the message.</w:t>
      </w:r>
    </w:p>
    <w:p w14:paraId="13214D62" w14:textId="69DD5ED3" w:rsidR="00A417C1" w:rsidRDefault="0020383E" w:rsidP="0020383E">
      <w:pPr>
        <w:pStyle w:val="Heading1"/>
      </w:pPr>
      <w:bookmarkStart w:id="0" w:name="_Hlk160104781"/>
      <w:r>
        <w:t>Grey Areas: Cryptography and Cryptanalysis</w:t>
      </w:r>
      <w:r w:rsidR="00664C1A" w:rsidRPr="00B863FB">
        <w:t xml:space="preserve"> </w:t>
      </w:r>
      <w:r w:rsidR="212F006F" w:rsidRPr="00B863FB">
        <w:t xml:space="preserve"> </w:t>
      </w:r>
    </w:p>
    <w:bookmarkEnd w:id="0"/>
    <w:p w14:paraId="47EBEDEA" w14:textId="123B531E" w:rsidR="00055A54" w:rsidRDefault="000C0492" w:rsidP="00055A54">
      <w:r>
        <w:t xml:space="preserve">Cryptology is the science behind data communication and storage. This contains the areas of </w:t>
      </w:r>
      <w:r w:rsidR="00AA7A76">
        <w:rPr>
          <w:i/>
          <w:iCs/>
        </w:rPr>
        <w:t>Cryptography and cryptanalysis.</w:t>
      </w:r>
      <w:r w:rsidR="00C6127F">
        <w:t xml:space="preserve"> I will start out with the cryptographic systems. These systems are </w:t>
      </w:r>
      <w:r w:rsidR="001F7818">
        <w:t xml:space="preserve">“mathematical </w:t>
      </w:r>
      <w:r w:rsidR="00AA6C96">
        <w:t xml:space="preserve">operations where plaintext is concealed by use of encryption keys </w:t>
      </w:r>
      <w:r w:rsidR="006B7B49">
        <w:t>also known as transpositions.” (</w:t>
      </w:r>
      <w:r w:rsidR="00AE270A">
        <w:t>Britannica)</w:t>
      </w:r>
      <w:r w:rsidR="00593919">
        <w:t xml:space="preserve"> Crypto</w:t>
      </w:r>
      <w:r w:rsidR="002B2802">
        <w:t>graphy also is the focus of creating the secret codes</w:t>
      </w:r>
      <w:r w:rsidR="00C16E93">
        <w:t xml:space="preserve"> which is where it crosses with the use of encryption. </w:t>
      </w:r>
      <w:r w:rsidR="000A1538">
        <w:t xml:space="preserve">Cryptanalysis </w:t>
      </w:r>
      <w:r w:rsidR="002B2802">
        <w:t>is</w:t>
      </w:r>
      <w:r w:rsidR="00F40A16">
        <w:t xml:space="preserve"> the study of </w:t>
      </w:r>
      <w:r w:rsidR="00C16E93">
        <w:t>cryptography</w:t>
      </w:r>
      <w:r w:rsidR="00F40A16">
        <w:t xml:space="preserve"> and the techniques used to break these codes which is where </w:t>
      </w:r>
      <w:r w:rsidR="00C16E93">
        <w:t>it crosses into decryption and cracking.</w:t>
      </w:r>
      <w:r w:rsidR="004746F1">
        <w:t xml:space="preserve"> As previously mentioned, </w:t>
      </w:r>
      <w:r w:rsidR="0023480E">
        <w:t>Cryptographic systems are essentially mathematical operations. Sometimes, companies or governments will use “crypt</w:t>
      </w:r>
      <w:r w:rsidR="006659DD">
        <w:t xml:space="preserve">analytic attacks” to find weak points in their systems. This is important to find the weak point so you can </w:t>
      </w:r>
      <w:r w:rsidR="002168BD">
        <w:t xml:space="preserve">have a stronger encryption and make your messages or information stronger to crack. </w:t>
      </w:r>
      <w:r w:rsidR="008B4EC3">
        <w:t xml:space="preserve">There are nine different attack methods that can be used: </w:t>
      </w:r>
      <w:r w:rsidR="003244A5">
        <w:t>“</w:t>
      </w:r>
      <w:r w:rsidR="006E7B38">
        <w:t xml:space="preserve">Known-plaintext analysis(KPA), Chosen-plaintext analysis(CPA), </w:t>
      </w:r>
      <w:r w:rsidR="0037477B">
        <w:t xml:space="preserve">Cipher-text only Analysis(COA), </w:t>
      </w:r>
      <w:r w:rsidR="003A4DEF">
        <w:t xml:space="preserve">Man in the middle attacks(MITM), Adaptive </w:t>
      </w:r>
      <w:r w:rsidR="006E1641">
        <w:t xml:space="preserve">Chosen Plaintext </w:t>
      </w:r>
      <w:r w:rsidR="003244A5">
        <w:t>Analysis</w:t>
      </w:r>
      <w:r w:rsidR="006E1641">
        <w:t xml:space="preserve"> (ACPA), Birthday attacks, Side-channel Attacks, </w:t>
      </w:r>
      <w:r w:rsidR="003244A5">
        <w:t>Brute-Force attacks, And differential Cryptanalysis.”(</w:t>
      </w:r>
      <w:proofErr w:type="spellStart"/>
      <w:r w:rsidR="00B31F87">
        <w:t>GfG</w:t>
      </w:r>
      <w:proofErr w:type="spellEnd"/>
      <w:r w:rsidR="00B31F87">
        <w:t xml:space="preserve">) For the sake of </w:t>
      </w:r>
      <w:r w:rsidR="0035236B">
        <w:t xml:space="preserve">time, If you would like to know more, please visit the GeeksForGeeks </w:t>
      </w:r>
      <w:r w:rsidR="003F39D2">
        <w:t>source in the reference page.</w:t>
      </w:r>
    </w:p>
    <w:p w14:paraId="092B57D5" w14:textId="6C7EE9D3" w:rsidR="003F39D2" w:rsidRPr="004B4E9D" w:rsidRDefault="007502D8" w:rsidP="007502D8">
      <w:pPr>
        <w:pStyle w:val="Title2"/>
        <w:rPr>
          <w:b/>
          <w:bCs/>
        </w:rPr>
      </w:pPr>
      <w:r w:rsidRPr="004B4E9D">
        <w:rPr>
          <w:b/>
          <w:bCs/>
        </w:rPr>
        <w:lastRenderedPageBreak/>
        <w:t>Conclusion</w:t>
      </w:r>
    </w:p>
    <w:p w14:paraId="503F3460" w14:textId="53388AE6" w:rsidR="007502D8" w:rsidRPr="00AA7A76" w:rsidRDefault="004B4E9D" w:rsidP="004B4E9D">
      <w:pPr>
        <w:pStyle w:val="Title2"/>
        <w:jc w:val="left"/>
      </w:pPr>
      <w:r>
        <w:tab/>
        <w:t xml:space="preserve">In conclusion, I have covered the following areas </w:t>
      </w:r>
      <w:r w:rsidR="00AF43A2">
        <w:t xml:space="preserve">of Encryption, Decryption, Cracking, Cryptography, and Cryptanalysis. I have included </w:t>
      </w:r>
      <w:r w:rsidR="009D5D58">
        <w:t>what they entail, the importance, how they are used and by who, and some history throughout</w:t>
      </w:r>
      <w:r w:rsidR="0065332C">
        <w:t>. Overall I have learned a lot through my research into these areas</w:t>
      </w:r>
      <w:r w:rsidR="003D5D4D">
        <w:t xml:space="preserve"> and have gained a </w:t>
      </w:r>
      <w:r w:rsidR="0076032F">
        <w:t xml:space="preserve">better understanding of my specialization in cybersecurity through this research. </w:t>
      </w:r>
    </w:p>
    <w:p w14:paraId="7FA258B4" w14:textId="77777777" w:rsidR="00A417C1" w:rsidRDefault="001C2C9B" w:rsidP="5D68E123">
      <w:pPr>
        <w:pStyle w:val="SectionTitle"/>
        <w:rPr>
          <w:rFonts w:ascii="Calibri" w:eastAsia="Calibri" w:hAnsi="Calibri" w:cs="Calibri"/>
          <w:b w:val="0"/>
          <w:bCs/>
          <w:szCs w:val="22"/>
        </w:rPr>
      </w:pPr>
      <w:sdt>
        <w:sdtPr>
          <w:id w:val="-1638559448"/>
          <w:placeholder>
            <w:docPart w:val="EA73F3FA758C434A8ED917EBA814464B"/>
          </w:placeholder>
          <w:temporary/>
          <w:showingPlcHdr/>
          <w15:appearance w15:val="hidden"/>
        </w:sdtPr>
        <w:sdtEndPr/>
        <w:sdtContent>
          <w:r w:rsidR="00664C1A" w:rsidRPr="00664C1A">
            <w:t>References</w:t>
          </w:r>
        </w:sdtContent>
      </w:sdt>
    </w:p>
    <w:p w14:paraId="1231E2C3" w14:textId="6CC3C4B2" w:rsidR="00A417C1" w:rsidRDefault="00A417C1" w:rsidP="00664C1A">
      <w:pPr>
        <w:pStyle w:val="Bibliography"/>
        <w:rPr>
          <w:noProof/>
        </w:rPr>
      </w:pPr>
    </w:p>
    <w:p w14:paraId="5A535354" w14:textId="13F5E824" w:rsidR="00BA2BEC" w:rsidRDefault="00BA2BEC" w:rsidP="00BA2BEC">
      <w:r w:rsidRPr="00BA2BEC">
        <w:t xml:space="preserve">National Academies of Sciences, Engineering, and Medicine (U.S.). Committee on the Future of Encryption. (2022). Cryptography and the intelligence </w:t>
      </w:r>
      <w:r w:rsidR="00E836F3" w:rsidRPr="00BA2BEC">
        <w:t>community:</w:t>
      </w:r>
      <w:r w:rsidRPr="00BA2BEC">
        <w:t xml:space="preserve"> the future of encryption (Ser. Consensus study report). National Academies Press. February 29, 2024,</w:t>
      </w:r>
    </w:p>
    <w:p w14:paraId="6BB8079F" w14:textId="46B37C5F" w:rsidR="67AE9998" w:rsidRDefault="008E0CBF" w:rsidP="008E0CBF">
      <w:pPr>
        <w:rPr>
          <w:rStyle w:val="Hyperlink"/>
        </w:rPr>
      </w:pPr>
      <w:r w:rsidRPr="008E0CBF">
        <w:t xml:space="preserve">What is Hacking and Cracking in Cybersecurity? What is hacking and cracking in cybersecurity? (n.d.). </w:t>
      </w:r>
      <w:hyperlink r:id="rId11" w:history="1">
        <w:r w:rsidRPr="00C95EED">
          <w:rPr>
            <w:rStyle w:val="Hyperlink"/>
          </w:rPr>
          <w:t>https://www.ecpi.edu/blog/what-is-hacking-and-cracking-in-cybersecurity</w:t>
        </w:r>
      </w:hyperlink>
    </w:p>
    <w:p w14:paraId="48445B5E" w14:textId="748FD3E4" w:rsidR="00DB382B" w:rsidRDefault="0043006A" w:rsidP="008E0CBF">
      <w:r w:rsidRPr="0043006A">
        <w:t xml:space="preserve">Khan Academy. (n.d.). Encryption, decryption, and cracking (article). Khan Academy. </w:t>
      </w:r>
      <w:hyperlink r:id="rId12" w:history="1">
        <w:r w:rsidRPr="002310A4">
          <w:rPr>
            <w:rStyle w:val="Hyperlink"/>
          </w:rPr>
          <w:t>https://www.khanacademy.org/computing/computers-and-internet/xcae6f4a7ff015e7d:online-data-security/xcae6f4a7ff015e7d:data-encryption-techniques/a/encryption-decryption-and-code-cracking</w:t>
        </w:r>
      </w:hyperlink>
    </w:p>
    <w:p w14:paraId="5BE8F314" w14:textId="233A983C" w:rsidR="0043006A" w:rsidRDefault="00AE270A" w:rsidP="008E0CBF">
      <w:r w:rsidRPr="00AE270A">
        <w:t xml:space="preserve">Encyclopedia Britannica, inc. (n.d.). Cryptography. Encyclopedia Britannica. </w:t>
      </w:r>
      <w:hyperlink r:id="rId13" w:history="1">
        <w:r w:rsidRPr="002310A4">
          <w:rPr>
            <w:rStyle w:val="Hyperlink"/>
          </w:rPr>
          <w:t>https://www.britannica.com/topic/cryptology/Cryptography</w:t>
        </w:r>
      </w:hyperlink>
    </w:p>
    <w:p w14:paraId="470182EF" w14:textId="59B15A77" w:rsidR="00AE270A" w:rsidRDefault="00B31F87" w:rsidP="008E0CBF">
      <w:proofErr w:type="spellStart"/>
      <w:r w:rsidRPr="00B31F87">
        <w:t>GfG</w:t>
      </w:r>
      <w:proofErr w:type="spellEnd"/>
      <w:r w:rsidRPr="00B31F87">
        <w:t xml:space="preserve">. (2023, March 6). Cryptanalysis and types of attacks. </w:t>
      </w:r>
      <w:proofErr w:type="spellStart"/>
      <w:r w:rsidRPr="00B31F87">
        <w:t>GeeksforGeeks</w:t>
      </w:r>
      <w:proofErr w:type="spellEnd"/>
      <w:r w:rsidRPr="00B31F87">
        <w:t xml:space="preserve">. </w:t>
      </w:r>
      <w:hyperlink r:id="rId14" w:history="1">
        <w:r w:rsidRPr="002310A4">
          <w:rPr>
            <w:rStyle w:val="Hyperlink"/>
          </w:rPr>
          <w:t>https://www.geeksforgeeks.org/cryptanalysis-and-types-of-attacks/</w:t>
        </w:r>
      </w:hyperlink>
    </w:p>
    <w:p w14:paraId="43818844" w14:textId="77777777" w:rsidR="00B31F87" w:rsidRPr="008E0CBF" w:rsidRDefault="00B31F87" w:rsidP="008E0CBF"/>
    <w:sectPr w:rsidR="00B31F87" w:rsidRPr="008E0CBF" w:rsidSect="00821728">
      <w:headerReference w:type="default" r:id="rId15"/>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35EA7" w14:textId="77777777" w:rsidR="001C2C9B" w:rsidRDefault="001C2C9B">
      <w:pPr>
        <w:spacing w:line="240" w:lineRule="auto"/>
      </w:pPr>
      <w:r>
        <w:separator/>
      </w:r>
    </w:p>
    <w:p w14:paraId="4E22F054" w14:textId="77777777" w:rsidR="001C2C9B" w:rsidRDefault="001C2C9B"/>
  </w:endnote>
  <w:endnote w:type="continuationSeparator" w:id="0">
    <w:p w14:paraId="6EB6334E" w14:textId="77777777" w:rsidR="001C2C9B" w:rsidRDefault="001C2C9B">
      <w:pPr>
        <w:spacing w:line="240" w:lineRule="auto"/>
      </w:pPr>
      <w:r>
        <w:continuationSeparator/>
      </w:r>
    </w:p>
    <w:p w14:paraId="5EDB301E" w14:textId="77777777" w:rsidR="001C2C9B" w:rsidRDefault="001C2C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9F32" w14:textId="77777777" w:rsidR="001C2C9B" w:rsidRDefault="001C2C9B">
      <w:pPr>
        <w:spacing w:line="240" w:lineRule="auto"/>
      </w:pPr>
      <w:r>
        <w:separator/>
      </w:r>
    </w:p>
    <w:p w14:paraId="36C22B0A" w14:textId="77777777" w:rsidR="001C2C9B" w:rsidRDefault="001C2C9B"/>
  </w:footnote>
  <w:footnote w:type="continuationSeparator" w:id="0">
    <w:p w14:paraId="7BC70242" w14:textId="77777777" w:rsidR="001C2C9B" w:rsidRDefault="001C2C9B">
      <w:pPr>
        <w:spacing w:line="240" w:lineRule="auto"/>
      </w:pPr>
      <w:r>
        <w:continuationSeparator/>
      </w:r>
    </w:p>
    <w:p w14:paraId="1CAE9604" w14:textId="77777777" w:rsidR="001C2C9B" w:rsidRDefault="001C2C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365308"/>
      <w:docPartObj>
        <w:docPartGallery w:val="Page Numbers (Top of Page)"/>
        <w:docPartUnique/>
      </w:docPartObj>
    </w:sdtPr>
    <w:sdtEndPr>
      <w:rPr>
        <w:noProof/>
      </w:rPr>
    </w:sdtEndPr>
    <w:sdtContent>
      <w:p w14:paraId="38C3C723" w14:textId="49D1F72D" w:rsidR="00564C1D" w:rsidRDefault="00564C1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CC4187" w14:textId="77777777" w:rsidR="0D6E5604" w:rsidRPr="002F3AE9" w:rsidRDefault="0D6E5604"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86"/>
    <w:rsid w:val="00023AFE"/>
    <w:rsid w:val="0003276C"/>
    <w:rsid w:val="00055A54"/>
    <w:rsid w:val="000851D4"/>
    <w:rsid w:val="00087435"/>
    <w:rsid w:val="000940AE"/>
    <w:rsid w:val="000A1538"/>
    <w:rsid w:val="000A3D9B"/>
    <w:rsid w:val="000B32B7"/>
    <w:rsid w:val="000C0492"/>
    <w:rsid w:val="000C242D"/>
    <w:rsid w:val="000D279E"/>
    <w:rsid w:val="000D4642"/>
    <w:rsid w:val="000D539D"/>
    <w:rsid w:val="000E2EF0"/>
    <w:rsid w:val="00114276"/>
    <w:rsid w:val="00116273"/>
    <w:rsid w:val="00133637"/>
    <w:rsid w:val="00162D08"/>
    <w:rsid w:val="001C2C9B"/>
    <w:rsid w:val="001E7257"/>
    <w:rsid w:val="001F3D4C"/>
    <w:rsid w:val="001F7818"/>
    <w:rsid w:val="0020383E"/>
    <w:rsid w:val="002168BD"/>
    <w:rsid w:val="0023480E"/>
    <w:rsid w:val="00245D8F"/>
    <w:rsid w:val="00266FF7"/>
    <w:rsid w:val="002841A7"/>
    <w:rsid w:val="00285D52"/>
    <w:rsid w:val="00291155"/>
    <w:rsid w:val="00291B81"/>
    <w:rsid w:val="002B2802"/>
    <w:rsid w:val="002C79E6"/>
    <w:rsid w:val="002F3AE9"/>
    <w:rsid w:val="003244A5"/>
    <w:rsid w:val="003364B5"/>
    <w:rsid w:val="0035236B"/>
    <w:rsid w:val="00360C0C"/>
    <w:rsid w:val="0037477B"/>
    <w:rsid w:val="003804CC"/>
    <w:rsid w:val="003A4DEF"/>
    <w:rsid w:val="003D3D3C"/>
    <w:rsid w:val="003D5D4D"/>
    <w:rsid w:val="003F39D2"/>
    <w:rsid w:val="00425FFE"/>
    <w:rsid w:val="0043006A"/>
    <w:rsid w:val="0043646E"/>
    <w:rsid w:val="004746F1"/>
    <w:rsid w:val="004B4E9D"/>
    <w:rsid w:val="005372C7"/>
    <w:rsid w:val="00564C1D"/>
    <w:rsid w:val="00593919"/>
    <w:rsid w:val="0059588C"/>
    <w:rsid w:val="005C199E"/>
    <w:rsid w:val="005C61E3"/>
    <w:rsid w:val="005E5ECC"/>
    <w:rsid w:val="006132F0"/>
    <w:rsid w:val="00614F6F"/>
    <w:rsid w:val="006254CD"/>
    <w:rsid w:val="0065332C"/>
    <w:rsid w:val="00664C1A"/>
    <w:rsid w:val="006659DD"/>
    <w:rsid w:val="006810DD"/>
    <w:rsid w:val="006B7B49"/>
    <w:rsid w:val="006E1641"/>
    <w:rsid w:val="006E7B38"/>
    <w:rsid w:val="006F7DE1"/>
    <w:rsid w:val="00711E0D"/>
    <w:rsid w:val="00740C5F"/>
    <w:rsid w:val="007502D8"/>
    <w:rsid w:val="0076032F"/>
    <w:rsid w:val="0076266F"/>
    <w:rsid w:val="00784D16"/>
    <w:rsid w:val="007A4D03"/>
    <w:rsid w:val="007B538A"/>
    <w:rsid w:val="007F0B3E"/>
    <w:rsid w:val="00821728"/>
    <w:rsid w:val="00857D7C"/>
    <w:rsid w:val="0087407D"/>
    <w:rsid w:val="008B4EC3"/>
    <w:rsid w:val="008B519D"/>
    <w:rsid w:val="008E0CBF"/>
    <w:rsid w:val="008F1E44"/>
    <w:rsid w:val="0092476A"/>
    <w:rsid w:val="00974B33"/>
    <w:rsid w:val="00987DC6"/>
    <w:rsid w:val="009C6B26"/>
    <w:rsid w:val="009D49FD"/>
    <w:rsid w:val="009D5D58"/>
    <w:rsid w:val="009F4684"/>
    <w:rsid w:val="00A041AB"/>
    <w:rsid w:val="00A417C1"/>
    <w:rsid w:val="00A42BEC"/>
    <w:rsid w:val="00A62F1F"/>
    <w:rsid w:val="00AA6C96"/>
    <w:rsid w:val="00AA7A76"/>
    <w:rsid w:val="00AE270A"/>
    <w:rsid w:val="00AF43A2"/>
    <w:rsid w:val="00B16BD3"/>
    <w:rsid w:val="00B30961"/>
    <w:rsid w:val="00B31F87"/>
    <w:rsid w:val="00B51A77"/>
    <w:rsid w:val="00B5226C"/>
    <w:rsid w:val="00B76414"/>
    <w:rsid w:val="00B856C4"/>
    <w:rsid w:val="00B863FB"/>
    <w:rsid w:val="00B86440"/>
    <w:rsid w:val="00BA2BEC"/>
    <w:rsid w:val="00BB2D6F"/>
    <w:rsid w:val="00BF1A9E"/>
    <w:rsid w:val="00C00F8F"/>
    <w:rsid w:val="00C03068"/>
    <w:rsid w:val="00C11479"/>
    <w:rsid w:val="00C16E93"/>
    <w:rsid w:val="00C44786"/>
    <w:rsid w:val="00C47706"/>
    <w:rsid w:val="00C6127F"/>
    <w:rsid w:val="00C71FF2"/>
    <w:rsid w:val="00CD59A3"/>
    <w:rsid w:val="00CE15A2"/>
    <w:rsid w:val="00D12D00"/>
    <w:rsid w:val="00D620FD"/>
    <w:rsid w:val="00D91044"/>
    <w:rsid w:val="00DB382B"/>
    <w:rsid w:val="00E0172E"/>
    <w:rsid w:val="00E01CA1"/>
    <w:rsid w:val="00E07373"/>
    <w:rsid w:val="00E14B41"/>
    <w:rsid w:val="00E17468"/>
    <w:rsid w:val="00E21010"/>
    <w:rsid w:val="00E67454"/>
    <w:rsid w:val="00E836F3"/>
    <w:rsid w:val="00E97543"/>
    <w:rsid w:val="00EA0C81"/>
    <w:rsid w:val="00EB165F"/>
    <w:rsid w:val="00EF55C5"/>
    <w:rsid w:val="00F10EAC"/>
    <w:rsid w:val="00F31E49"/>
    <w:rsid w:val="00F40A16"/>
    <w:rsid w:val="00F52CD5"/>
    <w:rsid w:val="00F6242A"/>
    <w:rsid w:val="00FA7742"/>
    <w:rsid w:val="00FC29C7"/>
    <w:rsid w:val="00FC3D94"/>
    <w:rsid w:val="00FC75D6"/>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38A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E0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ritannica.com/topic/cryptology/Cryptography"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hanacademy.org/computing/computers-and-internet/xcae6f4a7ff015e7d:online-data-security/xcae6f4a7ff015e7d:data-encryption-techniques/a/encryption-decryption-and-code-cracking"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cpi.edu/blog/what-is-hacking-and-cracking-in-cybersecurity"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eeksforgeeks.org/cryptanalysis-and-types-of-attac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ye\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73F3FA758C434A8ED917EBA814464B"/>
        <w:category>
          <w:name w:val="General"/>
          <w:gallery w:val="placeholder"/>
        </w:category>
        <w:types>
          <w:type w:val="bbPlcHdr"/>
        </w:types>
        <w:behaviors>
          <w:behavior w:val="content"/>
        </w:behaviors>
        <w:guid w:val="{D8ED5C6C-D2CC-45AE-BE42-3A575F0B48D9}"/>
      </w:docPartPr>
      <w:docPartBody>
        <w:p w:rsidR="00A90A2B" w:rsidRDefault="00AC5E7D">
          <w:pPr>
            <w:pStyle w:val="EA73F3FA758C434A8ED917EBA814464B"/>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71"/>
    <w:rsid w:val="005D3171"/>
    <w:rsid w:val="00A90A2B"/>
    <w:rsid w:val="00AC5E7D"/>
    <w:rsid w:val="00B17556"/>
    <w:rsid w:val="00D12D00"/>
    <w:rsid w:val="00F40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Cs w:val="24"/>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Cs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Cs w:val="24"/>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Cs w:val="24"/>
      <w:lang w:eastAsia="ja-JP"/>
      <w14:ligatures w14:val="none"/>
    </w:rPr>
  </w:style>
  <w:style w:type="paragraph" w:customStyle="1" w:styleId="EA73F3FA758C434A8ED917EBA814464B">
    <w:name w:val="EA73F3FA758C434A8ED917EBA814464B"/>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B8B48F48-EC24-4824-834D-9D1485E30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6</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2026-04-15T02:18:00Z</dcterms:created>
  <dcterms:modified xsi:type="dcterms:W3CDTF">2026-04-15T02:18:00Z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